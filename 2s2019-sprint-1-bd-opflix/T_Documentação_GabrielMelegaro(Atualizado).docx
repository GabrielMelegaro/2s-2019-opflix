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2A1867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2A1867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502BD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502BD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35028">
              <w:pPr>
                <w:pStyle w:val="Cabealhodondice"/>
              </w:pPr>
              <w:r>
                <w:t>Sumári</w:t>
              </w:r>
              <w:r w:rsidR="005F0699">
                <w:t>o</w:t>
              </w:r>
            </w:p>
            <w:p w:rsidR="003D3EF1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633422" w:history="1">
                <w:r w:rsidR="003D3EF1" w:rsidRPr="005805F3">
                  <w:rPr>
                    <w:rStyle w:val="Hyperlink"/>
                    <w:noProof/>
                  </w:rPr>
                  <w:t>Resumo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_Toc19633422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2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23" w:history="1">
                <w:r w:rsidR="003D3EF1" w:rsidRPr="005805F3">
                  <w:rPr>
                    <w:rStyle w:val="Hyperlink"/>
                    <w:noProof/>
                  </w:rPr>
                  <w:t>Objetivos</w:t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24" w:history="1">
                <w:r w:rsidR="003D3EF1" w:rsidRPr="005805F3">
                  <w:rPr>
                    <w:rStyle w:val="Hyperlink"/>
                    <w:noProof/>
                  </w:rPr>
                  <w:t>Descrição do projeto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_Toc19633424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2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25" w:history="1">
                <w:r w:rsidR="003D3EF1" w:rsidRPr="005805F3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26" w:history="1">
                <w:r w:rsidR="003D3EF1" w:rsidRPr="005805F3">
                  <w:rPr>
                    <w:rStyle w:val="Hyperlink"/>
                    <w:noProof/>
                  </w:rPr>
                  <w:t>Modelagem de Software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_Toc19633426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3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27" w:history="1">
                <w:r w:rsidR="003D3EF1" w:rsidRPr="005805F3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28" w:history="1">
                <w:r w:rsidR="003D3EF1" w:rsidRPr="005805F3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29" w:history="1">
                <w:r w:rsidR="003D3EF1" w:rsidRPr="005805F3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30" w:history="1">
                <w:r w:rsidR="003D3EF1" w:rsidRPr="005805F3">
                  <w:rPr>
                    <w:rStyle w:val="Hyperlink"/>
                    <w:noProof/>
                  </w:rPr>
                  <w:t>Cronograma</w:t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31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_Toc19633431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5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32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33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34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_Toc19633434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6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35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36" w:history="1">
                <w:r w:rsidR="003D3EF1" w:rsidRPr="005805F3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37" w:history="1">
                <w:r w:rsidR="003D3EF1" w:rsidRPr="005805F3">
                  <w:rPr>
                    <w:rStyle w:val="Hyperlink"/>
                    <w:noProof/>
                  </w:rPr>
                  <w:t>Back-End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_Toc19633437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7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38" w:history="1">
                <w:r w:rsidR="003D3EF1" w:rsidRPr="005805F3">
                  <w:rPr>
                    <w:rStyle w:val="Hyperlink"/>
                    <w:noProof/>
                  </w:rPr>
                  <w:t>Swagger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_Toc19633438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8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39" w:history="1">
                <w:r w:rsidR="003D3EF1" w:rsidRPr="005805F3">
                  <w:rPr>
                    <w:rStyle w:val="Hyperlink"/>
                    <w:noProof/>
                  </w:rPr>
                  <w:t>Deploy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_Toc19633439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9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0" w:history="1">
                <w:r w:rsidR="003D3EF1" w:rsidRPr="005805F3">
                  <w:rPr>
                    <w:rStyle w:val="Hyperlink"/>
                    <w:noProof/>
                  </w:rPr>
                  <w:t>Postman/Importar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_Toc19633440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11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1" w:history="1">
                <w:r w:rsidR="003D3EF1" w:rsidRPr="005805F3">
                  <w:rPr>
                    <w:rStyle w:val="Hyperlink"/>
                    <w:noProof/>
                  </w:rPr>
                  <w:t>Postman/Exportar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_Toc19633441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12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2" w:history="1">
                <w:r w:rsidR="003D3EF1" w:rsidRPr="005805F3">
                  <w:rPr>
                    <w:rStyle w:val="Hyperlink"/>
                    <w:noProof/>
                  </w:rPr>
                  <w:t>NuGet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_Toc19633442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13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3" w:history="1">
                <w:r w:rsidR="003D3EF1" w:rsidRPr="005805F3">
                  <w:rPr>
                    <w:rStyle w:val="Hyperlink"/>
                    <w:noProof/>
                  </w:rPr>
                  <w:t>Como criar Banco de Dados e Rodar no BackEnd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_Toc19633443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14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4" w:history="1">
                <w:r w:rsidR="003D3EF1" w:rsidRPr="005805F3">
                  <w:rPr>
                    <w:rStyle w:val="Hyperlink"/>
                    <w:noProof/>
                  </w:rPr>
                  <w:t>Ferramentas Utilizadas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_Toc19633444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15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5" w:history="1">
                <w:r w:rsidR="003D3EF1" w:rsidRPr="005805F3">
                  <w:rPr>
                    <w:rStyle w:val="Hyperlink"/>
                    <w:noProof/>
                  </w:rPr>
                  <w:t>Arquitetura do Projeto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_Toc19633445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16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633446" w:history="1">
                <w:r w:rsidR="003D3EF1" w:rsidRPr="005805F3">
                  <w:rPr>
                    <w:rStyle w:val="Hyperlink"/>
                    <w:noProof/>
                  </w:rPr>
                  <w:t>Referências</w:t>
                </w:r>
                <w:r w:rsidR="003D3EF1">
                  <w:rPr>
                    <w:noProof/>
                    <w:webHidden/>
                  </w:rPr>
                  <w:tab/>
                </w:r>
                <w:r w:rsidR="003D3EF1">
                  <w:rPr>
                    <w:noProof/>
                    <w:webHidden/>
                  </w:rPr>
                  <w:fldChar w:fldCharType="begin"/>
                </w:r>
                <w:r w:rsidR="003D3EF1">
                  <w:rPr>
                    <w:noProof/>
                    <w:webHidden/>
                  </w:rPr>
                  <w:instrText xml:space="preserve"> PAGEREF _Toc19633446 \h </w:instrText>
                </w:r>
                <w:r w:rsidR="003D3EF1">
                  <w:rPr>
                    <w:noProof/>
                    <w:webHidden/>
                  </w:rPr>
                </w:r>
                <w:r w:rsidR="003D3EF1">
                  <w:rPr>
                    <w:noProof/>
                    <w:webHidden/>
                  </w:rPr>
                  <w:fldChar w:fldCharType="separate"/>
                </w:r>
                <w:r w:rsidR="003D3EF1">
                  <w:rPr>
                    <w:noProof/>
                    <w:webHidden/>
                  </w:rPr>
                  <w:t>17</w:t>
                </w:r>
                <w:r w:rsidR="003D3EF1">
                  <w:rPr>
                    <w:noProof/>
                    <w:webHidden/>
                  </w:rPr>
                  <w:fldChar w:fldCharType="end"/>
                </w:r>
              </w:hyperlink>
            </w:p>
            <w:p w:rsidR="003D3EF1" w:rsidRDefault="00E502B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633447" w:history="1">
                <w:r w:rsidR="003D3EF1" w:rsidRPr="005805F3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 w:rsidP="00735028">
      <w:pPr>
        <w:pStyle w:val="cabealho1"/>
      </w:pPr>
      <w:bookmarkStart w:id="0" w:name="_Toc19633422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633423"/>
      <w:r>
        <w:t>Objetivos</w:t>
      </w:r>
      <w:bookmarkEnd w:id="1"/>
    </w:p>
    <w:p w:rsidR="00DA19B6" w:rsidRDefault="00661ABB">
      <w:r>
        <w:t xml:space="preserve">Este documento tem como objetivo demonstrar todas as funcionalidades da plataforma </w:t>
      </w:r>
      <w:bookmarkStart w:id="2" w:name="_Hlk19620842"/>
      <w:proofErr w:type="spellStart"/>
      <w:r w:rsidR="002A1867">
        <w:t>OpFlix</w:t>
      </w:r>
      <w:bookmarkEnd w:id="2"/>
      <w:proofErr w:type="spellEnd"/>
      <w:r>
        <w:t>, que visa demonstrar os eventos que estarão ocorrendo na Escola SENAI de Informática.</w:t>
      </w:r>
    </w:p>
    <w:p w:rsidR="004A0592" w:rsidRDefault="004A0592"/>
    <w:p w:rsidR="00DA19B6" w:rsidRDefault="0001427C" w:rsidP="00735028">
      <w:pPr>
        <w:pStyle w:val="cabealho1"/>
      </w:pPr>
      <w:bookmarkStart w:id="3" w:name="_Toc19633424"/>
      <w:r>
        <w:t xml:space="preserve">Descrição do </w:t>
      </w:r>
      <w:r w:rsidR="00952E23">
        <w:t>projeto</w:t>
      </w:r>
      <w:bookmarkEnd w:id="3"/>
    </w:p>
    <w:p w:rsidR="00DA19B6" w:rsidRDefault="00267CAA">
      <w:r>
        <w:t xml:space="preserve">O </w:t>
      </w:r>
      <w:proofErr w:type="spellStart"/>
      <w:r w:rsidR="002A1867">
        <w:t>OpFlix</w:t>
      </w:r>
      <w:proofErr w:type="spellEnd"/>
      <w:r w:rsidR="002A1867">
        <w:t xml:space="preserve"> </w:t>
      </w:r>
      <w:r w:rsidR="006D6621">
        <w:t>tem como objetivo</w:t>
      </w:r>
      <w:r>
        <w:t xml:space="preserve"> a divulgação de novos eventos dentro da Escola SENAI de Informática.</w:t>
      </w:r>
    </w:p>
    <w:p w:rsidR="00DA19B6" w:rsidRDefault="0001427C">
      <w:pPr>
        <w:pStyle w:val="cabealho2"/>
      </w:pPr>
      <w:bookmarkStart w:id="4" w:name="_Toc19633425"/>
      <w:r>
        <w:t xml:space="preserve">Resumo </w:t>
      </w:r>
      <w:r w:rsidR="00952E23">
        <w:t>do projeto</w:t>
      </w:r>
      <w:bookmarkEnd w:id="4"/>
    </w:p>
    <w:p w:rsidR="008A7F37" w:rsidRDefault="006D6621">
      <w:r>
        <w:t xml:space="preserve">O </w:t>
      </w:r>
      <w:proofErr w:type="spellStart"/>
      <w:r w:rsidR="002A1867">
        <w:t>OpFlix</w:t>
      </w:r>
      <w:proofErr w:type="spellEnd"/>
      <w:r w:rsidR="002A1867">
        <w:t xml:space="preserve"> </w:t>
      </w:r>
      <w:r>
        <w:t>tem a disponibilização de eventos da Escola e suas determinadas categorias. Assim, cada aluno poderá realizar o filtro daqueles eventos que tem interesse, dentro da plataforma. E como item extra, poderá adicionar os que tem interesse, dentro de uma lista.</w:t>
      </w:r>
    </w:p>
    <w:p w:rsidR="008A7F37" w:rsidRDefault="008A7F37">
      <w:r>
        <w:br w:type="page"/>
      </w:r>
    </w:p>
    <w:p w:rsidR="00DA19B6" w:rsidRDefault="00C92BD1" w:rsidP="00735028">
      <w:pPr>
        <w:pStyle w:val="cabealho1"/>
      </w:pPr>
      <w:bookmarkStart w:id="5" w:name="_Toc19633426"/>
      <w:r>
        <w:lastRenderedPageBreak/>
        <w:t>Modelagem de Software</w:t>
      </w:r>
      <w:bookmarkEnd w:id="5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6" w:name="_Toc19633427"/>
      <w:r>
        <w:t>Modelo Lógico</w:t>
      </w:r>
      <w:bookmarkEnd w:id="6"/>
    </w:p>
    <w:p w:rsidR="00B81DC4" w:rsidRDefault="00B81DC4" w:rsidP="00B81DC4">
      <w:r>
        <w:t xml:space="preserve">O modelo lógico é o modelo que mais se aproxima </w:t>
      </w:r>
    </w:p>
    <w:p w:rsidR="00841152" w:rsidRPr="00B81DC4" w:rsidRDefault="002A1867" w:rsidP="00B81DC4">
      <w:r>
        <w:rPr>
          <w:noProof/>
        </w:rPr>
        <w:drawing>
          <wp:inline distT="0" distB="0" distL="0" distR="0">
            <wp:extent cx="3514725" cy="252666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08" cy="25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7" w:name="_Toc19633428"/>
      <w:r>
        <w:t>Modelo Físico</w:t>
      </w:r>
      <w:bookmarkEnd w:id="7"/>
    </w:p>
    <w:p w:rsidR="00A85E1E" w:rsidRDefault="00B81DC4" w:rsidP="002A1867">
      <w:r>
        <w:t>Modelo físico é o modelo on</w:t>
      </w:r>
      <w:r w:rsidR="000B4418">
        <w:t>de são</w:t>
      </w:r>
      <w:r w:rsidR="000B4418" w:rsidRPr="000B4418">
        <w:t xml:space="preserve"> </w:t>
      </w:r>
      <w:r w:rsidR="000B4418">
        <w:t>adicionados valores para validação da modelagem</w:t>
      </w:r>
      <w:r w:rsidR="000B4418">
        <w:rPr>
          <w:noProof/>
        </w:rPr>
        <w:t xml:space="preserve"> </w:t>
      </w:r>
      <w:r w:rsidR="002A1867">
        <w:rPr>
          <w:noProof/>
        </w:rPr>
        <w:drawing>
          <wp:inline distT="0" distB="0" distL="0" distR="0" wp14:anchorId="5011223D" wp14:editId="3C5B596C">
            <wp:extent cx="5372100" cy="284789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24" cy="28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de são </w:t>
      </w:r>
    </w:p>
    <w:p w:rsidR="00A85E1E" w:rsidRDefault="00A85E1E" w:rsidP="008A7F37">
      <w:pPr>
        <w:pStyle w:val="cabealho2"/>
      </w:pPr>
    </w:p>
    <w:p w:rsidR="002A1867" w:rsidRDefault="002A1867" w:rsidP="008A7F37">
      <w:pPr>
        <w:pStyle w:val="cabealho2"/>
      </w:pPr>
    </w:p>
    <w:p w:rsidR="002A1867" w:rsidRDefault="002A1867" w:rsidP="008A7F37">
      <w:pPr>
        <w:pStyle w:val="cabealho2"/>
      </w:pPr>
    </w:p>
    <w:p w:rsidR="002A1867" w:rsidRDefault="002A1867" w:rsidP="008A7F37">
      <w:pPr>
        <w:pStyle w:val="cabealho2"/>
      </w:pPr>
    </w:p>
    <w:p w:rsidR="00C92BD1" w:rsidRDefault="00C92BD1" w:rsidP="008A7F37">
      <w:pPr>
        <w:pStyle w:val="cabealho2"/>
      </w:pPr>
      <w:bookmarkStart w:id="8" w:name="_Toc19633429"/>
      <w:r>
        <w:t>Modelo Conceitual</w:t>
      </w:r>
      <w:bookmarkEnd w:id="8"/>
    </w:p>
    <w:p w:rsidR="00B81DC4" w:rsidRDefault="00B81DC4">
      <w:r>
        <w:t>O modelo conceitual é uma visualização marco das e</w:t>
      </w:r>
      <w:r w:rsidR="00A85E1E">
        <w:t>ntidades e relacionamentos</w:t>
      </w:r>
    </w:p>
    <w:p w:rsidR="002A1867" w:rsidRDefault="002A1867">
      <w:r>
        <w:rPr>
          <w:noProof/>
        </w:rPr>
        <w:drawing>
          <wp:inline distT="0" distB="0" distL="0" distR="0" wp14:anchorId="22775399" wp14:editId="56CED65E">
            <wp:extent cx="3695700" cy="2704723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44" cy="27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699" w:rsidRDefault="005F0699"/>
    <w:p w:rsidR="00735028" w:rsidRDefault="00735028" w:rsidP="005F0699">
      <w:pPr>
        <w:pStyle w:val="cabealho2"/>
      </w:pPr>
    </w:p>
    <w:p w:rsidR="00735028" w:rsidRDefault="00735028" w:rsidP="005F0699">
      <w:pPr>
        <w:pStyle w:val="cabealho2"/>
      </w:pPr>
    </w:p>
    <w:p w:rsidR="00735028" w:rsidRDefault="00735028" w:rsidP="005F0699">
      <w:pPr>
        <w:pStyle w:val="cabealho2"/>
      </w:pPr>
    </w:p>
    <w:p w:rsidR="00735028" w:rsidRDefault="00735028" w:rsidP="005F0699">
      <w:pPr>
        <w:pStyle w:val="cabealho2"/>
      </w:pPr>
    </w:p>
    <w:p w:rsidR="00735028" w:rsidRDefault="00735028" w:rsidP="005F0699">
      <w:pPr>
        <w:pStyle w:val="cabealho2"/>
      </w:pPr>
    </w:p>
    <w:p w:rsidR="00735028" w:rsidRDefault="00735028" w:rsidP="005F0699">
      <w:pPr>
        <w:pStyle w:val="cabealho2"/>
      </w:pPr>
    </w:p>
    <w:p w:rsidR="005F0699" w:rsidRDefault="005F0699" w:rsidP="005F0699">
      <w:pPr>
        <w:pStyle w:val="cabealho2"/>
      </w:pPr>
      <w:bookmarkStart w:id="9" w:name="_Toc19633430"/>
      <w:r>
        <w:t>Cronograma</w:t>
      </w:r>
      <w:bookmarkEnd w:id="9"/>
    </w:p>
    <w:p w:rsidR="005F0699" w:rsidRDefault="005F0699" w:rsidP="005F0699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5F0699" w:rsidTr="007645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5F0699" w:rsidRDefault="005F0699" w:rsidP="0076450F"/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1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2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3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4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5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6</w:t>
            </w:r>
          </w:p>
        </w:tc>
        <w:tc>
          <w:tcPr>
            <w:tcW w:w="533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7</w:t>
            </w:r>
          </w:p>
        </w:tc>
        <w:tc>
          <w:tcPr>
            <w:tcW w:w="531" w:type="pct"/>
          </w:tcPr>
          <w:p w:rsidR="005F0699" w:rsidRDefault="005F0699" w:rsidP="007645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 8</w:t>
            </w:r>
          </w:p>
        </w:tc>
      </w:tr>
      <w:tr w:rsidR="005F0699" w:rsidTr="0076450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5F0699" w:rsidRPr="00BD3832" w:rsidRDefault="005F0699" w:rsidP="0076450F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5F0699" w:rsidRDefault="005F0699" w:rsidP="0076450F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0699" w:rsidTr="007645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5F0699" w:rsidRPr="008A7F37" w:rsidRDefault="005F0699" w:rsidP="0076450F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5F0699" w:rsidRDefault="005F0699" w:rsidP="0076450F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F0699" w:rsidTr="0076450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5F0699" w:rsidRDefault="005F0699" w:rsidP="0076450F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5F0699" w:rsidRDefault="005F0699" w:rsidP="0076450F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F0699" w:rsidRDefault="005F0699" w:rsidP="005F0699">
      <w:pPr>
        <w:pStyle w:val="InformaesdeContato0"/>
      </w:pPr>
    </w:p>
    <w:p w:rsidR="005F0699" w:rsidRDefault="005F0699" w:rsidP="005F0699">
      <w:r>
        <w:br w:type="page"/>
      </w:r>
    </w:p>
    <w:p w:rsidR="005F0699" w:rsidRDefault="005F0699">
      <w:pPr>
        <w:sectPr w:rsidR="005F0699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4A0592" w:rsidRDefault="006E0CD1" w:rsidP="00735028">
      <w:pPr>
        <w:pStyle w:val="cabealho1"/>
        <w:rPr>
          <w:lang w:eastAsia="en-US"/>
        </w:rPr>
      </w:pPr>
      <w:bookmarkStart w:id="10" w:name="_Toc19633431"/>
      <w:r>
        <w:rPr>
          <w:lang w:eastAsia="en-US"/>
        </w:rPr>
        <w:lastRenderedPageBreak/>
        <w:t>Funcionalidades</w:t>
      </w:r>
      <w:bookmarkEnd w:id="10"/>
    </w:p>
    <w:p w:rsidR="006E0CD1" w:rsidRDefault="006E0CD1" w:rsidP="006E0CD1">
      <w:pPr>
        <w:rPr>
          <w:lang w:eastAsia="en-US"/>
        </w:rPr>
      </w:pPr>
    </w:p>
    <w:p w:rsidR="006E0CD1" w:rsidRDefault="006E0CD1" w:rsidP="00E144A9">
      <w:pPr>
        <w:pStyle w:val="cabealho2"/>
        <w:rPr>
          <w:lang w:eastAsia="en-US"/>
        </w:rPr>
      </w:pPr>
      <w:bookmarkStart w:id="11" w:name="_Toc19633432"/>
      <w:r>
        <w:rPr>
          <w:lang w:eastAsia="en-US"/>
        </w:rPr>
        <w:t>Web</w:t>
      </w:r>
      <w:bookmarkEnd w:id="11"/>
    </w:p>
    <w:p w:rsidR="006E0CD1" w:rsidRDefault="006E0CD1" w:rsidP="006E0CD1">
      <w:pPr>
        <w:pStyle w:val="cabealho2"/>
        <w:rPr>
          <w:lang w:eastAsia="en-US"/>
        </w:rPr>
      </w:pPr>
      <w:bookmarkStart w:id="12" w:name="_Toc19633433"/>
      <w:r>
        <w:rPr>
          <w:lang w:eastAsia="en-US"/>
        </w:rPr>
        <w:t>Mobile</w:t>
      </w:r>
      <w:bookmarkEnd w:id="12"/>
    </w:p>
    <w:p w:rsidR="0056593D" w:rsidRDefault="0056593D" w:rsidP="0056593D">
      <w:pPr>
        <w:rPr>
          <w:lang w:eastAsia="en-US"/>
        </w:rPr>
      </w:pPr>
      <w:r>
        <w:rPr>
          <w:lang w:eastAsia="en-US"/>
        </w:rPr>
        <w:t>Tela de Login</w:t>
      </w:r>
    </w:p>
    <w:p w:rsidR="0056593D" w:rsidRDefault="0056593D" w:rsidP="0056593D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 wp14:anchorId="0DA59305" wp14:editId="2405E4C9">
            <wp:extent cx="1734207" cy="3468370"/>
            <wp:effectExtent l="0" t="0" r="0" b="0"/>
            <wp:docPr id="24" name="Imagem 24" descr="C:\Users\47218167829\Pictures\teladelogin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7218167829\Pictures\teladelogin-prototip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311" cy="34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56593D">
      <w:pPr>
        <w:rPr>
          <w:lang w:eastAsia="en-US"/>
        </w:rPr>
      </w:pPr>
      <w:r>
        <w:rPr>
          <w:lang w:eastAsia="en-US"/>
        </w:rPr>
        <w:t>Tela de Cadastro</w:t>
      </w:r>
    </w:p>
    <w:p w:rsidR="0056593D" w:rsidRDefault="0056593D" w:rsidP="0056593D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 wp14:anchorId="5A61F373" wp14:editId="7AC57A96">
            <wp:extent cx="1860331" cy="3373755"/>
            <wp:effectExtent l="0" t="0" r="6985" b="0"/>
            <wp:docPr id="25" name="Imagem 25" descr="C:\Users\47218167829\Pictures\teladecadastro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7218167829\Pictures\teladecadastro-prototip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15" cy="33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  <w:r>
        <w:rPr>
          <w:lang w:eastAsia="en-US"/>
        </w:rPr>
        <w:lastRenderedPageBreak/>
        <w:t xml:space="preserve">Tela de </w:t>
      </w:r>
      <w:proofErr w:type="spellStart"/>
      <w:r>
        <w:rPr>
          <w:lang w:eastAsia="en-US"/>
        </w:rPr>
        <w:t>Lancamentos</w:t>
      </w:r>
      <w:proofErr w:type="spellEnd"/>
    </w:p>
    <w:p w:rsidR="00E144A9" w:rsidRDefault="00E144A9" w:rsidP="00E144A9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 wp14:anchorId="1D1FBBA6" wp14:editId="656EA000">
            <wp:extent cx="1639614" cy="3089910"/>
            <wp:effectExtent l="0" t="0" r="0" b="0"/>
            <wp:docPr id="30" name="Imagem 30" descr="C:\Users\47218167829\Pictures\teladelancamento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7218167829\Pictures\teladelancamento-prototip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66" cy="30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  <w:r>
        <w:rPr>
          <w:lang w:eastAsia="en-US"/>
        </w:rPr>
        <w:t>Tela de Perfil</w:t>
      </w:r>
    </w:p>
    <w:p w:rsidR="00E144A9" w:rsidRPr="006E0CD1" w:rsidRDefault="00E144A9" w:rsidP="00E144A9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 wp14:anchorId="0C3E0FD3" wp14:editId="43F1D95C">
            <wp:extent cx="1765738" cy="3499017"/>
            <wp:effectExtent l="0" t="0" r="6350" b="6350"/>
            <wp:docPr id="28" name="Imagem 28" descr="C:\Users\47218167829\Pictures\teladeperfil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7218167829\Pictures\teladeperfil-prototip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67" cy="35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</w:p>
    <w:p w:rsidR="00E144A9" w:rsidRDefault="00E144A9" w:rsidP="0056593D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735028">
      <w:pPr>
        <w:pStyle w:val="cabealho1"/>
        <w:rPr>
          <w:lang w:eastAsia="en-US"/>
        </w:rPr>
      </w:pPr>
      <w:bookmarkStart w:id="13" w:name="_Toc19633434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19633435"/>
      <w:r>
        <w:rPr>
          <w:lang w:eastAsia="en-US"/>
        </w:rPr>
        <w:t>Web</w:t>
      </w:r>
      <w:bookmarkEnd w:id="14"/>
    </w:p>
    <w:p w:rsidR="0056593D" w:rsidRPr="0056593D" w:rsidRDefault="0056593D" w:rsidP="0056593D">
      <w:pPr>
        <w:rPr>
          <w:lang w:eastAsia="en-US"/>
        </w:rPr>
      </w:pPr>
      <w:r>
        <w:rPr>
          <w:lang w:eastAsia="en-US"/>
        </w:rPr>
        <w:t>Tela de Destaques/Home</w:t>
      </w:r>
    </w:p>
    <w:p w:rsidR="0056593D" w:rsidRDefault="0056593D" w:rsidP="0056593D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848100" cy="579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56593D">
      <w:pPr>
        <w:rPr>
          <w:lang w:eastAsia="en-US"/>
        </w:rPr>
      </w:pPr>
    </w:p>
    <w:p w:rsidR="0056593D" w:rsidRDefault="0056593D" w:rsidP="0056593D">
      <w:pPr>
        <w:rPr>
          <w:lang w:eastAsia="en-US"/>
        </w:rPr>
      </w:pPr>
    </w:p>
    <w:p w:rsidR="0056593D" w:rsidRDefault="0056593D" w:rsidP="0056593D">
      <w:pPr>
        <w:rPr>
          <w:lang w:eastAsia="en-US"/>
        </w:rPr>
      </w:pPr>
    </w:p>
    <w:p w:rsidR="0056593D" w:rsidRDefault="0056593D" w:rsidP="0056593D">
      <w:pPr>
        <w:rPr>
          <w:lang w:eastAsia="en-US"/>
        </w:rPr>
      </w:pPr>
    </w:p>
    <w:p w:rsidR="0056593D" w:rsidRDefault="0056593D" w:rsidP="0056593D">
      <w:pPr>
        <w:rPr>
          <w:lang w:eastAsia="en-US"/>
        </w:rPr>
      </w:pPr>
    </w:p>
    <w:p w:rsidR="0056593D" w:rsidRDefault="0056593D" w:rsidP="0056593D">
      <w:pPr>
        <w:rPr>
          <w:lang w:eastAsia="en-US"/>
        </w:rPr>
      </w:pPr>
      <w:r>
        <w:rPr>
          <w:lang w:eastAsia="en-US"/>
        </w:rPr>
        <w:lastRenderedPageBreak/>
        <w:t>Tela de Login</w:t>
      </w:r>
    </w:p>
    <w:p w:rsidR="0056593D" w:rsidRDefault="0056593D" w:rsidP="0056593D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>
            <wp:extent cx="5732145" cy="3577968"/>
            <wp:effectExtent l="0" t="0" r="1905" b="3810"/>
            <wp:docPr id="3" name="Imagem 3" descr="C:\Users\47218167829\Pictures\teladeperfil-prototip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7218167829\Pictures\teladeperfil-prototipo-we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56593D">
      <w:pPr>
        <w:rPr>
          <w:lang w:eastAsia="en-US"/>
        </w:rPr>
      </w:pPr>
      <w:r>
        <w:rPr>
          <w:lang w:eastAsia="en-US"/>
        </w:rPr>
        <w:t>Tela de Cadastro</w:t>
      </w:r>
    </w:p>
    <w:p w:rsidR="0056593D" w:rsidRPr="0056593D" w:rsidRDefault="0056593D" w:rsidP="0056593D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>
            <wp:extent cx="5732145" cy="3596459"/>
            <wp:effectExtent l="0" t="0" r="1905" b="4445"/>
            <wp:docPr id="8" name="Imagem 8" descr="C:\Users\47218167829\Pictures\teladecadastro-prototip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7218167829\Pictures\teladecadastro-prototipo-we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rPr>
          <w:lang w:eastAsia="en-US"/>
        </w:rPr>
      </w:pPr>
    </w:p>
    <w:p w:rsidR="0056593D" w:rsidRDefault="0056593D" w:rsidP="006E0CD1">
      <w:pPr>
        <w:rPr>
          <w:lang w:eastAsia="en-US"/>
        </w:rPr>
      </w:pPr>
    </w:p>
    <w:p w:rsidR="0056593D" w:rsidRDefault="0056593D" w:rsidP="006E0CD1">
      <w:pPr>
        <w:rPr>
          <w:lang w:eastAsia="en-US"/>
        </w:rPr>
      </w:pPr>
      <w:r>
        <w:rPr>
          <w:lang w:eastAsia="en-US"/>
        </w:rPr>
        <w:lastRenderedPageBreak/>
        <w:t>Tela de Categorias</w:t>
      </w:r>
    </w:p>
    <w:p w:rsidR="0056593D" w:rsidRDefault="0056593D" w:rsidP="006E0CD1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>
            <wp:extent cx="5732145" cy="4280618"/>
            <wp:effectExtent l="0" t="0" r="1905" b="5715"/>
            <wp:docPr id="9" name="Imagem 9" descr="C:\Users\47218167829\Pictures\teladecategorias-prototip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7218167829\Pictures\teladecategorias-prototipo-we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8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6E0CD1">
      <w:pPr>
        <w:rPr>
          <w:lang w:eastAsia="en-US"/>
        </w:rPr>
      </w:pPr>
      <w:r>
        <w:rPr>
          <w:lang w:eastAsia="en-US"/>
        </w:rPr>
        <w:t>Tela de Plataformas</w:t>
      </w:r>
    </w:p>
    <w:p w:rsidR="0056593D" w:rsidRDefault="0056593D" w:rsidP="006E0CD1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>
            <wp:extent cx="5731961" cy="3924300"/>
            <wp:effectExtent l="0" t="0" r="2540" b="0"/>
            <wp:docPr id="13" name="Imagem 13" descr="C:\Users\47218167829\Pictures\teladeplataforma-prototip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7218167829\Pictures\teladeplataforma-prototipo-we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6" cy="39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6E0CD1">
      <w:pPr>
        <w:rPr>
          <w:lang w:eastAsia="en-US"/>
        </w:rPr>
      </w:pPr>
      <w:r>
        <w:rPr>
          <w:lang w:eastAsia="en-US"/>
        </w:rPr>
        <w:lastRenderedPageBreak/>
        <w:t xml:space="preserve">Tela de </w:t>
      </w:r>
      <w:r w:rsidR="00E144A9">
        <w:rPr>
          <w:lang w:eastAsia="en-US"/>
        </w:rPr>
        <w:t>Lançamentos</w:t>
      </w:r>
    </w:p>
    <w:p w:rsidR="0056593D" w:rsidRDefault="0056593D" w:rsidP="006E0CD1">
      <w:pPr>
        <w:rPr>
          <w:lang w:eastAsia="en-US"/>
        </w:rPr>
      </w:pPr>
      <w:r w:rsidRPr="0056593D">
        <w:rPr>
          <w:noProof/>
          <w:lang w:eastAsia="en-US"/>
        </w:rPr>
        <w:drawing>
          <wp:inline distT="0" distB="0" distL="0" distR="0">
            <wp:extent cx="5732145" cy="6895324"/>
            <wp:effectExtent l="0" t="0" r="1905" b="1270"/>
            <wp:docPr id="23" name="Imagem 23" descr="C:\Users\47218167829\Pictures\teladelancamento-prototip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7218167829\Pictures\teladelancamento-prototipo-w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9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93D" w:rsidRDefault="0056593D" w:rsidP="006E0CD1">
      <w:pPr>
        <w:pStyle w:val="cabealho2"/>
        <w:rPr>
          <w:lang w:eastAsia="en-US"/>
        </w:rPr>
      </w:pPr>
      <w:bookmarkStart w:id="15" w:name="_Toc19633436"/>
    </w:p>
    <w:p w:rsidR="0056593D" w:rsidRDefault="0056593D" w:rsidP="006E0CD1">
      <w:pPr>
        <w:pStyle w:val="cabealho2"/>
        <w:rPr>
          <w:lang w:eastAsia="en-US"/>
        </w:rPr>
      </w:pPr>
    </w:p>
    <w:p w:rsidR="0056593D" w:rsidRDefault="0056593D" w:rsidP="006E0CD1">
      <w:pPr>
        <w:pStyle w:val="cabealho2"/>
        <w:rPr>
          <w:lang w:eastAsia="en-US"/>
        </w:rPr>
      </w:pPr>
    </w:p>
    <w:p w:rsidR="0056593D" w:rsidRDefault="0056593D" w:rsidP="006E0CD1">
      <w:pPr>
        <w:pStyle w:val="cabealho2"/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r>
        <w:rPr>
          <w:lang w:eastAsia="en-US"/>
        </w:rPr>
        <w:t>Mobile</w:t>
      </w:r>
      <w:bookmarkEnd w:id="15"/>
    </w:p>
    <w:p w:rsidR="00E144A9" w:rsidRPr="00E144A9" w:rsidRDefault="00E144A9" w:rsidP="00E144A9">
      <w:pPr>
        <w:rPr>
          <w:lang w:eastAsia="en-US"/>
        </w:rPr>
      </w:pPr>
      <w:r>
        <w:rPr>
          <w:lang w:eastAsia="en-US"/>
        </w:rPr>
        <w:t>Tela de Login</w:t>
      </w:r>
    </w:p>
    <w:p w:rsidR="00E144A9" w:rsidRDefault="00E144A9" w:rsidP="00E144A9">
      <w:pPr>
        <w:rPr>
          <w:lang w:eastAsia="en-US"/>
        </w:rPr>
      </w:pPr>
      <w:r w:rsidRPr="00E144A9">
        <w:rPr>
          <w:noProof/>
          <w:lang w:eastAsia="en-US"/>
        </w:rPr>
        <w:lastRenderedPageBreak/>
        <w:drawing>
          <wp:inline distT="0" distB="0" distL="0" distR="0">
            <wp:extent cx="2238375" cy="4288220"/>
            <wp:effectExtent l="0" t="0" r="0" b="0"/>
            <wp:docPr id="31" name="Imagem 31" descr="C:\Users\47218167829\Pictures\teladelogin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47218167829\Pictures\teladelogin-prototip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57" cy="43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  <w:r>
        <w:rPr>
          <w:lang w:eastAsia="en-US"/>
        </w:rPr>
        <w:t>Tela de Cadastro</w:t>
      </w:r>
    </w:p>
    <w:p w:rsidR="00E144A9" w:rsidRDefault="00E144A9" w:rsidP="00E144A9">
      <w:pPr>
        <w:rPr>
          <w:lang w:eastAsia="en-US"/>
        </w:rPr>
      </w:pPr>
      <w:r w:rsidRPr="00E144A9">
        <w:rPr>
          <w:noProof/>
          <w:lang w:eastAsia="en-US"/>
        </w:rPr>
        <w:drawing>
          <wp:inline distT="0" distB="0" distL="0" distR="0">
            <wp:extent cx="2364740" cy="4099034"/>
            <wp:effectExtent l="0" t="0" r="0" b="0"/>
            <wp:docPr id="32" name="Imagem 32" descr="C:\Users\47218167829\Pictures\teladecadastro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47218167829\Pictures\teladecadastro-prototip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718" cy="41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  <w:r>
        <w:rPr>
          <w:lang w:eastAsia="en-US"/>
        </w:rPr>
        <w:lastRenderedPageBreak/>
        <w:t>Tela de Lançamentos</w:t>
      </w:r>
    </w:p>
    <w:p w:rsidR="00E144A9" w:rsidRDefault="00E144A9" w:rsidP="00E144A9">
      <w:pPr>
        <w:rPr>
          <w:lang w:eastAsia="en-US"/>
        </w:rPr>
      </w:pPr>
      <w:r w:rsidRPr="00E144A9">
        <w:rPr>
          <w:noProof/>
          <w:lang w:eastAsia="en-US"/>
        </w:rPr>
        <w:drawing>
          <wp:inline distT="0" distB="0" distL="0" distR="0">
            <wp:extent cx="2349062" cy="3846024"/>
            <wp:effectExtent l="0" t="0" r="0" b="2540"/>
            <wp:docPr id="33" name="Imagem 33" descr="C:\Users\47218167829\Pictures\teladelancamento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47218167829\Pictures\teladelancamento-prototip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450" cy="38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A9" w:rsidRDefault="00E144A9" w:rsidP="00E144A9">
      <w:pPr>
        <w:rPr>
          <w:lang w:eastAsia="en-US"/>
        </w:rPr>
      </w:pPr>
      <w:r>
        <w:rPr>
          <w:lang w:eastAsia="en-US"/>
        </w:rPr>
        <w:t>Tela de Perfil</w:t>
      </w:r>
    </w:p>
    <w:p w:rsidR="00E144A9" w:rsidRPr="00E144A9" w:rsidRDefault="00E144A9" w:rsidP="00E144A9">
      <w:pPr>
        <w:rPr>
          <w:lang w:eastAsia="en-US"/>
        </w:rPr>
      </w:pPr>
      <w:r w:rsidRPr="00E144A9">
        <w:rPr>
          <w:noProof/>
          <w:lang w:eastAsia="en-US"/>
        </w:rPr>
        <w:drawing>
          <wp:inline distT="0" distB="0" distL="0" distR="0">
            <wp:extent cx="2333297" cy="4035425"/>
            <wp:effectExtent l="0" t="0" r="0" b="3175"/>
            <wp:docPr id="34" name="Imagem 34" descr="C:\Users\47218167829\Pictures\teladeperfil-prot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47218167829\Pictures\teladeperfil-prototip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753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5F0699" w:rsidRDefault="005F0699" w:rsidP="00735028">
      <w:pPr>
        <w:pStyle w:val="cabealho1"/>
      </w:pPr>
      <w:bookmarkStart w:id="16" w:name="_Toc19633437"/>
      <w:r>
        <w:lastRenderedPageBreak/>
        <w:t>Back-</w:t>
      </w:r>
      <w:proofErr w:type="spellStart"/>
      <w:r>
        <w:t>End</w:t>
      </w:r>
      <w:bookmarkEnd w:id="16"/>
      <w:proofErr w:type="spellEnd"/>
    </w:p>
    <w:p w:rsidR="005F0699" w:rsidRDefault="005F0699" w:rsidP="005F0699"/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62478D" w:rsidRDefault="0062478D" w:rsidP="005F0699">
      <w:pPr>
        <w:rPr>
          <w:sz w:val="22"/>
          <w:szCs w:val="22"/>
        </w:rPr>
      </w:pPr>
    </w:p>
    <w:p w:rsidR="00735028" w:rsidRDefault="00735028" w:rsidP="00735028">
      <w:pPr>
        <w:pStyle w:val="Semespaos"/>
      </w:pPr>
    </w:p>
    <w:p w:rsidR="00735028" w:rsidRDefault="00735028" w:rsidP="00735028">
      <w:pPr>
        <w:pStyle w:val="Semespaos"/>
      </w:pPr>
    </w:p>
    <w:p w:rsidR="00735028" w:rsidRDefault="00735028" w:rsidP="00735028">
      <w:pPr>
        <w:pStyle w:val="Semespaos"/>
      </w:pPr>
    </w:p>
    <w:p w:rsidR="00735028" w:rsidRDefault="00735028" w:rsidP="00735028">
      <w:pPr>
        <w:pStyle w:val="InformaesdeContato0"/>
      </w:pPr>
    </w:p>
    <w:p w:rsidR="00735028" w:rsidRDefault="00735028" w:rsidP="00735028"/>
    <w:p w:rsidR="00735028" w:rsidRDefault="00735028" w:rsidP="00735028"/>
    <w:p w:rsidR="00735028" w:rsidRDefault="00735028" w:rsidP="00735028"/>
    <w:p w:rsidR="00735028" w:rsidRDefault="00735028" w:rsidP="00735028"/>
    <w:p w:rsidR="00735028" w:rsidRDefault="00735028" w:rsidP="00735028"/>
    <w:p w:rsidR="00735028" w:rsidRDefault="00735028" w:rsidP="00735028"/>
    <w:p w:rsidR="00735028" w:rsidRDefault="00735028" w:rsidP="00735028"/>
    <w:p w:rsidR="00735028" w:rsidRDefault="00735028" w:rsidP="00735028">
      <w:pPr>
        <w:pStyle w:val="cabealho1"/>
      </w:pPr>
      <w:bookmarkStart w:id="17" w:name="_Toc19633438"/>
      <w:r>
        <w:lastRenderedPageBreak/>
        <w:t>Swagger</w:t>
      </w:r>
      <w:bookmarkEnd w:id="17"/>
    </w:p>
    <w:p w:rsidR="007F732A" w:rsidRDefault="007F732A" w:rsidP="00735028">
      <w:r>
        <w:t xml:space="preserve">Baixar O Pacote do </w:t>
      </w:r>
      <w:proofErr w:type="spellStart"/>
      <w:r>
        <w:t>NuGet</w:t>
      </w:r>
      <w:proofErr w:type="spellEnd"/>
      <w:r>
        <w:t xml:space="preserve">, pesquisar por </w:t>
      </w:r>
      <w:proofErr w:type="spellStart"/>
      <w:r>
        <w:t>Swashbuckle.AspNetCore</w:t>
      </w:r>
      <w:proofErr w:type="spellEnd"/>
      <w:r>
        <w:t xml:space="preserve"> 4.0.1</w:t>
      </w:r>
    </w:p>
    <w:p w:rsidR="007F732A" w:rsidRDefault="007F732A" w:rsidP="00735028">
      <w:r>
        <w:rPr>
          <w:noProof/>
        </w:rPr>
        <w:drawing>
          <wp:inline distT="0" distB="0" distL="0" distR="0">
            <wp:extent cx="5732145" cy="1506393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348" w:rsidRDefault="007F732A" w:rsidP="00735028">
      <w:r>
        <w:t>Inserir o código para que o Swagger funcion</w:t>
      </w:r>
      <w:r w:rsidR="00E46348">
        <w:t>e</w:t>
      </w:r>
    </w:p>
    <w:p w:rsidR="0070633A" w:rsidRDefault="0070633A" w:rsidP="00735028">
      <w:proofErr w:type="spellStart"/>
      <w:r>
        <w:t>Startup.cs</w:t>
      </w:r>
      <w:proofErr w:type="spellEnd"/>
      <w:r>
        <w:t>*</w:t>
      </w:r>
    </w:p>
    <w:p w:rsidR="007F732A" w:rsidRDefault="00E46348" w:rsidP="00735028">
      <w:r>
        <w:rPr>
          <w:noProof/>
        </w:rPr>
        <w:drawing>
          <wp:inline distT="0" distB="0" distL="0" distR="0">
            <wp:extent cx="5730875" cy="4933315"/>
            <wp:effectExtent l="0" t="0" r="317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28" w:rsidRPr="00735028" w:rsidRDefault="00735028" w:rsidP="00735028"/>
    <w:p w:rsidR="00735028" w:rsidRDefault="00735028" w:rsidP="007F732A"/>
    <w:p w:rsidR="00735028" w:rsidRDefault="00E46348" w:rsidP="00E46348">
      <w:r>
        <w:rPr>
          <w:noProof/>
        </w:rPr>
        <w:lastRenderedPageBreak/>
        <w:drawing>
          <wp:inline distT="0" distB="0" distL="0" distR="0">
            <wp:extent cx="5039995" cy="3179445"/>
            <wp:effectExtent l="0" t="0" r="8255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8D" w:rsidRDefault="00735028" w:rsidP="00735028">
      <w:pPr>
        <w:pStyle w:val="cabealho1"/>
      </w:pPr>
      <w:bookmarkStart w:id="18" w:name="_Toc19633439"/>
      <w:proofErr w:type="spellStart"/>
      <w:r>
        <w:t>Deploy</w:t>
      </w:r>
      <w:bookmarkEnd w:id="18"/>
      <w:proofErr w:type="spellEnd"/>
    </w:p>
    <w:p w:rsidR="009A3F87" w:rsidRDefault="008C5A2A" w:rsidP="009A3F87">
      <w:r>
        <w:t>Banco De Dados DDL</w:t>
      </w:r>
    </w:p>
    <w:p w:rsidR="008C5A2A" w:rsidRDefault="008C5A2A" w:rsidP="009A3F87">
      <w:r>
        <w:rPr>
          <w:noProof/>
        </w:rPr>
        <w:drawing>
          <wp:inline distT="0" distB="0" distL="0" distR="0">
            <wp:extent cx="2495193" cy="332422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14" cy="33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C1F">
        <w:rPr>
          <w:noProof/>
        </w:rPr>
        <w:drawing>
          <wp:inline distT="0" distB="0" distL="0" distR="0" wp14:anchorId="136627EB" wp14:editId="511617CB">
            <wp:extent cx="3139014" cy="23526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42" cy="23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2A" w:rsidRDefault="008C5A2A" w:rsidP="009A3F87"/>
    <w:p w:rsidR="000C5C1F" w:rsidRDefault="000C5C1F" w:rsidP="009A3F87"/>
    <w:p w:rsidR="000C5C1F" w:rsidRDefault="000C5C1F" w:rsidP="009A3F87"/>
    <w:p w:rsidR="000C5C1F" w:rsidRDefault="000C5C1F" w:rsidP="009A3F87"/>
    <w:p w:rsidR="000C5C1F" w:rsidRDefault="000C5C1F" w:rsidP="009A3F87">
      <w:r>
        <w:lastRenderedPageBreak/>
        <w:t>Banco de Dados DML</w:t>
      </w:r>
    </w:p>
    <w:p w:rsidR="000C5C1F" w:rsidRDefault="000C5C1F" w:rsidP="009A3F8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1066800"/>
            <wp:positionH relativeFrom="column">
              <wp:align>left</wp:align>
            </wp:positionH>
            <wp:positionV relativeFrom="paragraph">
              <wp:align>top</wp:align>
            </wp:positionV>
            <wp:extent cx="2502985" cy="35242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8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24525" cy="23622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5753100" cy="19335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C1F" w:rsidRDefault="000C5C1F" w:rsidP="009A3F87"/>
    <w:p w:rsidR="000C5C1F" w:rsidRDefault="000C5C1F" w:rsidP="009A3F87"/>
    <w:p w:rsidR="000C5C1F" w:rsidRDefault="000C5C1F" w:rsidP="009A3F87">
      <w:r>
        <w:lastRenderedPageBreak/>
        <w:t>Banco de Dados DQL</w:t>
      </w:r>
    </w:p>
    <w:p w:rsidR="000C5C1F" w:rsidRDefault="000C5C1F" w:rsidP="009A3F87">
      <w:r>
        <w:rPr>
          <w:noProof/>
        </w:rPr>
        <w:drawing>
          <wp:inline distT="0" distB="0" distL="0" distR="0">
            <wp:extent cx="3648075" cy="4037521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66" cy="40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28" w:rsidRDefault="008C5A2A" w:rsidP="000C5C1F">
      <w:pPr>
        <w:pStyle w:val="cabealho1"/>
      </w:pPr>
      <w:bookmarkStart w:id="19" w:name="_Toc19633440"/>
      <w:proofErr w:type="spellStart"/>
      <w:r>
        <w:t>P</w:t>
      </w:r>
      <w:r w:rsidR="00735028">
        <w:t>ostman</w:t>
      </w:r>
      <w:proofErr w:type="spellEnd"/>
      <w:r w:rsidR="003D3EF1">
        <w:t>/Importar</w:t>
      </w:r>
      <w:bookmarkEnd w:id="19"/>
    </w:p>
    <w:p w:rsidR="000C5C1F" w:rsidRDefault="000C5C1F" w:rsidP="00735028">
      <w:pPr>
        <w:rPr>
          <w:b/>
        </w:rPr>
      </w:pPr>
      <w:r>
        <w:rPr>
          <w:b/>
        </w:rPr>
        <w:t xml:space="preserve">Para importar você deve apertar no botão </w:t>
      </w:r>
      <w:proofErr w:type="spellStart"/>
      <w:r>
        <w:rPr>
          <w:b/>
        </w:rPr>
        <w:t>Import</w:t>
      </w:r>
      <w:proofErr w:type="spellEnd"/>
    </w:p>
    <w:p w:rsidR="000C5C1F" w:rsidRDefault="000C5C1F" w:rsidP="00735028">
      <w:pPr>
        <w:rPr>
          <w:b/>
        </w:rPr>
      </w:pPr>
      <w:r>
        <w:rPr>
          <w:b/>
          <w:noProof/>
        </w:rPr>
        <w:drawing>
          <wp:inline distT="0" distB="0" distL="0" distR="0">
            <wp:extent cx="5724525" cy="666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EF1" w:rsidRDefault="003D3EF1" w:rsidP="00735028">
      <w:pPr>
        <w:rPr>
          <w:b/>
        </w:rPr>
      </w:pPr>
      <w:r>
        <w:rPr>
          <w:b/>
        </w:rPr>
        <w:t>Quando apertar aparecera essa janela e você clicara em “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File” para escolher o arquivo desejado, ou então clique em “</w:t>
      </w:r>
      <w:proofErr w:type="spellStart"/>
      <w:r>
        <w:rPr>
          <w:b/>
        </w:rPr>
        <w:t>Import</w:t>
      </w:r>
      <w:proofErr w:type="spellEnd"/>
      <w:r>
        <w:rPr>
          <w:b/>
        </w:rPr>
        <w:t xml:space="preserve"> Folder” para importar uma pasta.</w:t>
      </w:r>
    </w:p>
    <w:p w:rsidR="003D3EF1" w:rsidRDefault="003D3EF1" w:rsidP="00735028">
      <w:pPr>
        <w:rPr>
          <w:b/>
        </w:rPr>
      </w:pPr>
      <w:r>
        <w:rPr>
          <w:b/>
          <w:noProof/>
        </w:rPr>
        <w:drawing>
          <wp:inline distT="0" distB="0" distL="0" distR="0" wp14:anchorId="05C66AA5" wp14:editId="27F5DCC3">
            <wp:extent cx="2885246" cy="2286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268" cy="24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EF1" w:rsidRPr="009B0526" w:rsidRDefault="003D3EF1" w:rsidP="00735028">
      <w:pPr>
        <w:rPr>
          <w:b/>
        </w:rPr>
      </w:pPr>
    </w:p>
    <w:p w:rsidR="00735028" w:rsidRPr="009B0526" w:rsidRDefault="003D3EF1" w:rsidP="003D3EF1">
      <w:pPr>
        <w:pStyle w:val="cabealho1"/>
      </w:pPr>
      <w:bookmarkStart w:id="20" w:name="_Toc19633441"/>
      <w:proofErr w:type="spellStart"/>
      <w:r>
        <w:t>Postman</w:t>
      </w:r>
      <w:proofErr w:type="spellEnd"/>
      <w:r>
        <w:t>/</w:t>
      </w:r>
      <w:r w:rsidR="00735028" w:rsidRPr="009B0526">
        <w:t>Exportar</w:t>
      </w:r>
      <w:bookmarkEnd w:id="20"/>
    </w:p>
    <w:p w:rsidR="00735028" w:rsidRDefault="003D3EF1" w:rsidP="00735028">
      <w:r>
        <w:t>Para exportar você deve apertar nas 3 bolinhas ao lado do arquivo e depois apertar em “</w:t>
      </w:r>
      <w:proofErr w:type="spellStart"/>
      <w:r>
        <w:t>Export</w:t>
      </w:r>
      <w:proofErr w:type="spellEnd"/>
      <w:r>
        <w:t>”. Logo após isso aparecera outra janela na qual você vai deixa na opção “</w:t>
      </w:r>
      <w:proofErr w:type="spellStart"/>
      <w:r>
        <w:t>Collection</w:t>
      </w:r>
      <w:proofErr w:type="spellEnd"/>
      <w:r>
        <w:t xml:space="preserve"> v2.1” e depois clicara em “</w:t>
      </w:r>
      <w:proofErr w:type="spellStart"/>
      <w:r>
        <w:t>Export</w:t>
      </w:r>
      <w:proofErr w:type="spellEnd"/>
      <w:r>
        <w:t>”.</w:t>
      </w:r>
    </w:p>
    <w:p w:rsidR="00735028" w:rsidRDefault="003D3EF1" w:rsidP="003D3EF1">
      <w:pPr>
        <w:jc w:val="both"/>
      </w:pPr>
      <w:r>
        <w:rPr>
          <w:noProof/>
        </w:rPr>
        <w:drawing>
          <wp:inline distT="0" distB="0" distL="0" distR="0" wp14:anchorId="4A66161F" wp14:editId="496B6EF0">
            <wp:extent cx="2755401" cy="5019675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0" cy="504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587" wp14:editId="3F2D6709">
            <wp:extent cx="2809240" cy="33051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962" cy="330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28" w:rsidRDefault="00735028" w:rsidP="00735028"/>
    <w:p w:rsidR="00735028" w:rsidRPr="00735028" w:rsidRDefault="00735028" w:rsidP="00735028"/>
    <w:p w:rsidR="009A3F87" w:rsidRDefault="009A3F87">
      <w:r>
        <w:br w:type="page"/>
      </w:r>
    </w:p>
    <w:p w:rsidR="009B0526" w:rsidRDefault="009B0526" w:rsidP="009B0526">
      <w:pPr>
        <w:pStyle w:val="cabealho1"/>
      </w:pPr>
      <w:bookmarkStart w:id="21" w:name="_Toc19633442"/>
      <w:proofErr w:type="spellStart"/>
      <w:r>
        <w:lastRenderedPageBreak/>
        <w:t>NuGet</w:t>
      </w:r>
      <w:bookmarkEnd w:id="21"/>
      <w:proofErr w:type="spellEnd"/>
    </w:p>
    <w:p w:rsidR="009B0526" w:rsidRDefault="00BB1992" w:rsidP="009B0526">
      <w:r>
        <w:t xml:space="preserve">Pesquise por </w:t>
      </w:r>
      <w:proofErr w:type="spellStart"/>
      <w:proofErr w:type="gramStart"/>
      <w:r>
        <w:t>Microsoft.AspNetCore.Authentication.JwtBearer</w:t>
      </w:r>
      <w:proofErr w:type="spellEnd"/>
      <w:proofErr w:type="gramEnd"/>
      <w:r>
        <w:t xml:space="preserve"> v.2.1.1 e baixe este pacote para realizar a autenticação no Visual Studio</w:t>
      </w:r>
      <w:r w:rsidR="00ED3200">
        <w:t>.</w:t>
      </w:r>
    </w:p>
    <w:p w:rsidR="009B0526" w:rsidRDefault="00061AD0" w:rsidP="009B0526">
      <w:r>
        <w:rPr>
          <w:noProof/>
        </w:rPr>
        <w:drawing>
          <wp:inline distT="0" distB="0" distL="0" distR="0" wp14:anchorId="6D845270" wp14:editId="085B852F">
            <wp:extent cx="5727700" cy="56070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26" w:rsidRDefault="005E14C7" w:rsidP="009B0526">
      <w:r>
        <w:t xml:space="preserve">Pesquise por </w:t>
      </w:r>
      <w:proofErr w:type="spellStart"/>
      <w:proofErr w:type="gramStart"/>
      <w:r>
        <w:t>Microsoft.EntityFrameworkCore.SqlServer</w:t>
      </w:r>
      <w:proofErr w:type="spellEnd"/>
      <w:proofErr w:type="gramEnd"/>
      <w:r w:rsidR="00ED3200">
        <w:t xml:space="preserve"> v.2.1.11, baixe esse pacote para poder implementar as informações do Microsoft </w:t>
      </w:r>
      <w:proofErr w:type="spellStart"/>
      <w:r w:rsidR="00ED3200">
        <w:t>Sql</w:t>
      </w:r>
      <w:proofErr w:type="spellEnd"/>
      <w:r w:rsidR="00ED3200">
        <w:t xml:space="preserve"> Server no Visual Studio.</w:t>
      </w:r>
    </w:p>
    <w:p w:rsidR="00F83108" w:rsidRDefault="005E14C7" w:rsidP="009B0526">
      <w:r>
        <w:rPr>
          <w:noProof/>
        </w:rPr>
        <w:drawing>
          <wp:inline distT="0" distB="0" distL="0" distR="0" wp14:anchorId="73D08C7C" wp14:editId="22AA5C59">
            <wp:extent cx="5727700" cy="621030"/>
            <wp:effectExtent l="0" t="0" r="635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00" w:rsidRDefault="00ED3200" w:rsidP="009B0526">
      <w:bookmarkStart w:id="22" w:name="_GoBack"/>
      <w:bookmarkEnd w:id="22"/>
      <w:r>
        <w:rPr>
          <w:noProof/>
        </w:rPr>
        <w:drawing>
          <wp:inline distT="0" distB="0" distL="0" distR="0" wp14:anchorId="0C3649A8" wp14:editId="19B46F1A">
            <wp:extent cx="5727700" cy="586740"/>
            <wp:effectExtent l="0" t="0" r="635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00" w:rsidRDefault="00ED3200" w:rsidP="009B0526">
      <w:r>
        <w:rPr>
          <w:noProof/>
        </w:rPr>
        <w:drawing>
          <wp:inline distT="0" distB="0" distL="0" distR="0">
            <wp:extent cx="5727700" cy="543560"/>
            <wp:effectExtent l="0" t="0" r="635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00" w:rsidRDefault="00ED3200" w:rsidP="009B0526">
      <w:r>
        <w:t xml:space="preserve">Pesquise por </w:t>
      </w:r>
      <w:proofErr w:type="spellStart"/>
      <w:r>
        <w:t>Swashbuckle.AspNetCore</w:t>
      </w:r>
      <w:proofErr w:type="spellEnd"/>
      <w:r>
        <w:t xml:space="preserve"> v.</w:t>
      </w:r>
      <w:r>
        <w:t>4</w:t>
      </w:r>
      <w:r>
        <w:t>.</w:t>
      </w:r>
      <w:r>
        <w:t>0.</w:t>
      </w:r>
      <w:r>
        <w:t>1, baixe este pacote para</w:t>
      </w:r>
      <w:r>
        <w:t xml:space="preserve"> fazer a implementação de informações no Swagger.</w:t>
      </w:r>
    </w:p>
    <w:p w:rsidR="00ED3200" w:rsidRDefault="00ED3200" w:rsidP="009B0526">
      <w:r>
        <w:rPr>
          <w:noProof/>
        </w:rPr>
        <w:drawing>
          <wp:inline distT="0" distB="0" distL="0" distR="0">
            <wp:extent cx="5727700" cy="526415"/>
            <wp:effectExtent l="0" t="0" r="635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00" w:rsidRDefault="00ED3200" w:rsidP="009B0526">
      <w:r>
        <w:t>Pesquise po</w:t>
      </w:r>
      <w:r>
        <w:t xml:space="preserve">r </w:t>
      </w:r>
      <w:proofErr w:type="spellStart"/>
      <w:r>
        <w:t>MongoDB.Driver</w:t>
      </w:r>
      <w:proofErr w:type="spellEnd"/>
      <w:r>
        <w:t xml:space="preserve"> v.</w:t>
      </w:r>
      <w:r>
        <w:t>2</w:t>
      </w:r>
      <w:r>
        <w:t>.</w:t>
      </w:r>
      <w:r>
        <w:t>9</w:t>
      </w:r>
      <w:r>
        <w:t>.</w:t>
      </w:r>
      <w:r>
        <w:t>3</w:t>
      </w:r>
      <w:r>
        <w:t xml:space="preserve">, baixe este pacote para fazer a implementação de informações no </w:t>
      </w:r>
      <w:proofErr w:type="spellStart"/>
      <w:r>
        <w:t>MongoDB</w:t>
      </w:r>
      <w:proofErr w:type="spellEnd"/>
      <w:r>
        <w:t>.</w:t>
      </w:r>
    </w:p>
    <w:p w:rsidR="00ED3200" w:rsidRDefault="00ED3200" w:rsidP="009B0526">
      <w:r>
        <w:rPr>
          <w:noProof/>
        </w:rPr>
        <w:drawing>
          <wp:inline distT="0" distB="0" distL="0" distR="0">
            <wp:extent cx="5727700" cy="543560"/>
            <wp:effectExtent l="0" t="0" r="635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26" w:rsidRDefault="00ED3200" w:rsidP="009B0526">
      <w:r>
        <w:t xml:space="preserve">Pesquise por </w:t>
      </w:r>
      <w:proofErr w:type="spellStart"/>
      <w:proofErr w:type="gramStart"/>
      <w:r>
        <w:t>System.IdentityModel.Tokens.Jwt</w:t>
      </w:r>
      <w:proofErr w:type="spellEnd"/>
      <w:proofErr w:type="gramEnd"/>
      <w:r>
        <w:t xml:space="preserve"> </w:t>
      </w:r>
      <w:r>
        <w:t xml:space="preserve">v.5.5.0 </w:t>
      </w:r>
      <w:r>
        <w:t>e baixe este pacote para</w:t>
      </w:r>
      <w:r>
        <w:t xml:space="preserve"> quando o usuário fizer a autenticação o sistema buscar o </w:t>
      </w:r>
      <w:r w:rsidR="00F83108">
        <w:t>T</w:t>
      </w:r>
      <w:r>
        <w:t>oken da autenticação.</w:t>
      </w:r>
    </w:p>
    <w:p w:rsidR="009B0526" w:rsidRDefault="00ED3200" w:rsidP="009B0526">
      <w:r>
        <w:rPr>
          <w:noProof/>
        </w:rPr>
        <w:drawing>
          <wp:inline distT="0" distB="0" distL="0" distR="0">
            <wp:extent cx="5727700" cy="569595"/>
            <wp:effectExtent l="0" t="0" r="635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Default="009B0526" w:rsidP="009B0526"/>
    <w:p w:rsidR="009B0526" w:rsidRPr="009B0526" w:rsidRDefault="009B0526" w:rsidP="009B0526"/>
    <w:p w:rsidR="009B0526" w:rsidRDefault="009B0526" w:rsidP="009B0526">
      <w:pPr>
        <w:pStyle w:val="cabealho1"/>
      </w:pPr>
      <w:bookmarkStart w:id="23" w:name="_Toc19633443"/>
      <w:r>
        <w:t xml:space="preserve">Como criar </w:t>
      </w:r>
      <w:r w:rsidR="00F609BC">
        <w:t xml:space="preserve">Banco de Dados e Rodar no </w:t>
      </w:r>
      <w:proofErr w:type="spellStart"/>
      <w:r w:rsidR="00F609BC">
        <w:t>BackEnd</w:t>
      </w:r>
      <w:bookmarkEnd w:id="23"/>
      <w:proofErr w:type="spellEnd"/>
    </w:p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Pr="00F609BC" w:rsidRDefault="00F609BC" w:rsidP="00F609BC"/>
    <w:p w:rsidR="00F609BC" w:rsidRDefault="00F609BC" w:rsidP="00735028">
      <w:pPr>
        <w:pStyle w:val="cabealho1"/>
      </w:pPr>
      <w:bookmarkStart w:id="24" w:name="_Toc19633444"/>
      <w:r>
        <w:t>Ferramentas Utilizadas</w:t>
      </w:r>
      <w:bookmarkEnd w:id="24"/>
    </w:p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Default="00F609BC" w:rsidP="00F609BC"/>
    <w:p w:rsidR="00F609BC" w:rsidRPr="00F609BC" w:rsidRDefault="00F609BC" w:rsidP="00F609BC"/>
    <w:p w:rsidR="009A3F87" w:rsidRDefault="009A3F87" w:rsidP="00735028">
      <w:pPr>
        <w:pStyle w:val="cabealho1"/>
      </w:pPr>
      <w:bookmarkStart w:id="25" w:name="_Toc19633445"/>
      <w:r>
        <w:t>Arquitetura do Projeto</w:t>
      </w:r>
      <w:bookmarkEnd w:id="25"/>
    </w:p>
    <w:p w:rsidR="009A3F87" w:rsidRDefault="009A3F87" w:rsidP="009A3F87"/>
    <w:p w:rsidR="009A3F87" w:rsidRDefault="009A3F87">
      <w:r>
        <w:br w:type="page"/>
      </w:r>
    </w:p>
    <w:p w:rsidR="009A3F87" w:rsidRDefault="009A3F87" w:rsidP="00735028">
      <w:pPr>
        <w:pStyle w:val="cabealho1"/>
      </w:pPr>
      <w:bookmarkStart w:id="26" w:name="_Toc19633446"/>
      <w:r>
        <w:lastRenderedPageBreak/>
        <w:t>Referências</w:t>
      </w:r>
      <w:bookmarkEnd w:id="26"/>
    </w:p>
    <w:p w:rsidR="00F03B38" w:rsidRDefault="00F03B38" w:rsidP="00F03B38"/>
    <w:p w:rsidR="00F03B38" w:rsidRDefault="00F03B38" w:rsidP="00F03B38">
      <w:pPr>
        <w:pStyle w:val="cabealho2"/>
      </w:pPr>
      <w:bookmarkStart w:id="27" w:name="_Toc19633447"/>
      <w:r>
        <w:t>Links</w:t>
      </w:r>
      <w:bookmarkEnd w:id="27"/>
    </w:p>
    <w:p w:rsidR="00F03B38" w:rsidRPr="00F03B38" w:rsidRDefault="00F03B38" w:rsidP="0073502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2BD" w:rsidRDefault="00E502BD">
      <w:pPr>
        <w:spacing w:after="0" w:line="240" w:lineRule="auto"/>
      </w:pPr>
      <w:r>
        <w:separator/>
      </w:r>
    </w:p>
  </w:endnote>
  <w:endnote w:type="continuationSeparator" w:id="0">
    <w:p w:rsidR="00E502BD" w:rsidRDefault="00E50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E502BD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2BD" w:rsidRDefault="00E502BD">
      <w:pPr>
        <w:spacing w:after="0" w:line="240" w:lineRule="auto"/>
      </w:pPr>
      <w:r>
        <w:separator/>
      </w:r>
    </w:p>
  </w:footnote>
  <w:footnote w:type="continuationSeparator" w:id="0">
    <w:p w:rsidR="00E502BD" w:rsidRDefault="00E50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1AD0"/>
    <w:rsid w:val="00080595"/>
    <w:rsid w:val="000B4418"/>
    <w:rsid w:val="000C3257"/>
    <w:rsid w:val="000C4200"/>
    <w:rsid w:val="000C5C1F"/>
    <w:rsid w:val="00173F68"/>
    <w:rsid w:val="001E537E"/>
    <w:rsid w:val="00216516"/>
    <w:rsid w:val="00267CAA"/>
    <w:rsid w:val="002A1867"/>
    <w:rsid w:val="002C440D"/>
    <w:rsid w:val="002E0003"/>
    <w:rsid w:val="00362822"/>
    <w:rsid w:val="00376460"/>
    <w:rsid w:val="003A1B68"/>
    <w:rsid w:val="003B1277"/>
    <w:rsid w:val="003D3EF1"/>
    <w:rsid w:val="00456E37"/>
    <w:rsid w:val="0046629B"/>
    <w:rsid w:val="004A0592"/>
    <w:rsid w:val="005177BA"/>
    <w:rsid w:val="00524B9A"/>
    <w:rsid w:val="0056593D"/>
    <w:rsid w:val="00585F9D"/>
    <w:rsid w:val="005E14C7"/>
    <w:rsid w:val="005F0699"/>
    <w:rsid w:val="0062478D"/>
    <w:rsid w:val="00657A13"/>
    <w:rsid w:val="00661ABB"/>
    <w:rsid w:val="00674BE9"/>
    <w:rsid w:val="00695C1D"/>
    <w:rsid w:val="006A746B"/>
    <w:rsid w:val="006D6621"/>
    <w:rsid w:val="006E0CD1"/>
    <w:rsid w:val="006F3AFC"/>
    <w:rsid w:val="0070633A"/>
    <w:rsid w:val="00723849"/>
    <w:rsid w:val="00730217"/>
    <w:rsid w:val="007343B1"/>
    <w:rsid w:val="00735028"/>
    <w:rsid w:val="00792337"/>
    <w:rsid w:val="007C7D98"/>
    <w:rsid w:val="007F3CBC"/>
    <w:rsid w:val="007F732A"/>
    <w:rsid w:val="00841152"/>
    <w:rsid w:val="00894B11"/>
    <w:rsid w:val="008A7F37"/>
    <w:rsid w:val="008B105D"/>
    <w:rsid w:val="008B137F"/>
    <w:rsid w:val="008C5A2A"/>
    <w:rsid w:val="008D4D82"/>
    <w:rsid w:val="00952E23"/>
    <w:rsid w:val="00997D7D"/>
    <w:rsid w:val="009A1249"/>
    <w:rsid w:val="009A3F87"/>
    <w:rsid w:val="009B0526"/>
    <w:rsid w:val="009E2D84"/>
    <w:rsid w:val="00A25BD2"/>
    <w:rsid w:val="00A85E1E"/>
    <w:rsid w:val="00A967A8"/>
    <w:rsid w:val="00B36547"/>
    <w:rsid w:val="00B81DC4"/>
    <w:rsid w:val="00BB1992"/>
    <w:rsid w:val="00BB5B9E"/>
    <w:rsid w:val="00BD3832"/>
    <w:rsid w:val="00BE1D20"/>
    <w:rsid w:val="00C26497"/>
    <w:rsid w:val="00C86073"/>
    <w:rsid w:val="00C92BD1"/>
    <w:rsid w:val="00D0024A"/>
    <w:rsid w:val="00DA19B6"/>
    <w:rsid w:val="00DB563A"/>
    <w:rsid w:val="00DE3EA9"/>
    <w:rsid w:val="00E144A9"/>
    <w:rsid w:val="00E43E78"/>
    <w:rsid w:val="00E46348"/>
    <w:rsid w:val="00E502BD"/>
    <w:rsid w:val="00E6531E"/>
    <w:rsid w:val="00E95AA4"/>
    <w:rsid w:val="00E96F8D"/>
    <w:rsid w:val="00EB66D8"/>
    <w:rsid w:val="00ED3200"/>
    <w:rsid w:val="00F03B38"/>
    <w:rsid w:val="00F400AB"/>
    <w:rsid w:val="00F46C34"/>
    <w:rsid w:val="00F609BC"/>
    <w:rsid w:val="00F8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3E08E34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735028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35028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SemEspaamento">
    <w:name w:val="No Spacing"/>
    <w:uiPriority w:val="1"/>
    <w:qFormat/>
    <w:rsid w:val="007350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64496"/>
    <w:rsid w:val="003D6A42"/>
    <w:rsid w:val="00406E44"/>
    <w:rsid w:val="004265B1"/>
    <w:rsid w:val="00571EE0"/>
    <w:rsid w:val="006E63F0"/>
    <w:rsid w:val="008D3CDC"/>
    <w:rsid w:val="00973EE1"/>
    <w:rsid w:val="00AC3D2E"/>
    <w:rsid w:val="00FF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710998-4BCE-47CF-A74F-DFC98AC7C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0</TotalTime>
  <Pages>24</Pages>
  <Words>751</Words>
  <Characters>4057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Melegaro De Oliveira</cp:lastModifiedBy>
  <cp:revision>2</cp:revision>
  <dcterms:created xsi:type="dcterms:W3CDTF">2019-12-16T20:30:00Z</dcterms:created>
  <dcterms:modified xsi:type="dcterms:W3CDTF">2019-12-16T20:30:00Z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